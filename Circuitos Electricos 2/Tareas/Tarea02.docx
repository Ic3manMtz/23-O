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9C059" w14:textId="1B01C4CC" w:rsidR="00474E54" w:rsidRDefault="002C199F" w:rsidP="002C199F">
      <w:pPr>
        <w:jc w:val="center"/>
      </w:pPr>
      <w:r w:rsidRPr="002C199F">
        <w:rPr>
          <w:noProof/>
        </w:rPr>
        <w:drawing>
          <wp:inline distT="0" distB="0" distL="0" distR="0" wp14:anchorId="2DE78D4B" wp14:editId="27243F27">
            <wp:extent cx="5544324" cy="6287377"/>
            <wp:effectExtent l="0" t="0" r="0" b="0"/>
            <wp:docPr id="28690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00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E7B4" w14:textId="77777777" w:rsidR="00474E54" w:rsidRDefault="00474E54"/>
    <w:p w14:paraId="6A69C845" w14:textId="77777777" w:rsidR="00474E54" w:rsidRDefault="00474E54"/>
    <w:p w14:paraId="7734DDC6" w14:textId="77777777" w:rsidR="00474E54" w:rsidRDefault="00474E54"/>
    <w:p w14:paraId="422CE58C" w14:textId="77777777" w:rsidR="00474E54" w:rsidRDefault="00474E54"/>
    <w:p w14:paraId="4F6F05FF" w14:textId="77777777" w:rsidR="00474E54" w:rsidRDefault="00474E54"/>
    <w:p w14:paraId="7145F52E" w14:textId="77777777" w:rsidR="00474E54" w:rsidRDefault="00474E54"/>
    <w:p w14:paraId="1BE0EA4B" w14:textId="2F16D41A" w:rsidR="00474E54" w:rsidRDefault="002C199F">
      <w:r w:rsidRPr="002C199F">
        <w:rPr>
          <w:noProof/>
        </w:rPr>
        <w:lastRenderedPageBreak/>
        <w:drawing>
          <wp:inline distT="0" distB="0" distL="0" distR="0" wp14:anchorId="19D3BBB8" wp14:editId="6AD54640">
            <wp:extent cx="5611008" cy="6020640"/>
            <wp:effectExtent l="0" t="0" r="8890" b="0"/>
            <wp:docPr id="93017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79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EEE7" w14:textId="77777777" w:rsidR="00474E54" w:rsidRDefault="00474E54"/>
    <w:p w14:paraId="01E87031" w14:textId="77777777" w:rsidR="00474E54" w:rsidRDefault="00474E54"/>
    <w:p w14:paraId="4D24AC37" w14:textId="77777777" w:rsidR="00474E54" w:rsidRDefault="00474E54"/>
    <w:sectPr w:rsidR="00474E54">
      <w:headerReference w:type="default" r:id="rId9"/>
      <w:pgSz w:w="12240" w:h="15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22D79" w14:textId="77777777" w:rsidR="00964555" w:rsidRDefault="00964555">
      <w:pPr>
        <w:spacing w:after="0" w:line="240" w:lineRule="auto"/>
      </w:pPr>
      <w:r>
        <w:separator/>
      </w:r>
    </w:p>
  </w:endnote>
  <w:endnote w:type="continuationSeparator" w:id="0">
    <w:p w14:paraId="1006AFFE" w14:textId="77777777" w:rsidR="00964555" w:rsidRDefault="00964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B3BC8" w14:textId="77777777" w:rsidR="00964555" w:rsidRDefault="00964555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61FD526D" w14:textId="77777777" w:rsidR="00964555" w:rsidRDefault="009645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834"/>
      <w:gridCol w:w="5249"/>
      <w:gridCol w:w="1745"/>
    </w:tblGrid>
    <w:tr w:rsidR="00D96198" w14:paraId="4BB9ABB3" w14:textId="77777777" w:rsidTr="002B7A08">
      <w:trPr>
        <w:trHeight w:val="269"/>
      </w:trPr>
      <w:tc>
        <w:tcPr>
          <w:tcW w:w="183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41B731A8" w14:textId="487D561D" w:rsidR="002B7A08" w:rsidRDefault="002B7A08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Tarea 0</w:t>
          </w:r>
          <w:r w:rsidR="00D56645">
            <w:rPr>
              <w:sz w:val="20"/>
              <w:szCs w:val="20"/>
            </w:rPr>
            <w:t>2</w:t>
          </w:r>
        </w:p>
      </w:tc>
      <w:tc>
        <w:tcPr>
          <w:tcW w:w="524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BF8D6CB" w14:textId="77777777" w:rsidR="002B7A08" w:rsidRDefault="002B7A08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Circuitos Eléctricos II</w:t>
          </w:r>
        </w:p>
      </w:tc>
      <w:tc>
        <w:tcPr>
          <w:tcW w:w="174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0454FEA5" w14:textId="77777777" w:rsidR="002B7A08" w:rsidRDefault="002B7A08" w:rsidP="002B7A08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Calificación: ____</w:t>
          </w:r>
        </w:p>
      </w:tc>
    </w:tr>
    <w:tr w:rsidR="00D96198" w14:paraId="54A197A5" w14:textId="77777777" w:rsidTr="002B7A08">
      <w:trPr>
        <w:trHeight w:val="269"/>
      </w:trPr>
      <w:tc>
        <w:tcPr>
          <w:tcW w:w="183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CFCCEDD" w14:textId="77777777" w:rsidR="002B7A08" w:rsidRDefault="002B7A08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Fecha de entrega</w:t>
          </w:r>
        </w:p>
        <w:p w14:paraId="7998D025" w14:textId="33A94641" w:rsidR="002B7A08" w:rsidRDefault="00B92150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TIME \@ "dd/MM/yy" </w:instrText>
          </w:r>
          <w:r>
            <w:rPr>
              <w:sz w:val="20"/>
              <w:szCs w:val="20"/>
            </w:rPr>
            <w:fldChar w:fldCharType="separate"/>
          </w:r>
          <w:r w:rsidR="00C1386C">
            <w:rPr>
              <w:noProof/>
              <w:sz w:val="20"/>
              <w:szCs w:val="20"/>
            </w:rPr>
            <w:t>01/12/23</w:t>
          </w:r>
          <w:r>
            <w:rPr>
              <w:sz w:val="20"/>
              <w:szCs w:val="20"/>
            </w:rPr>
            <w:fldChar w:fldCharType="end"/>
          </w:r>
        </w:p>
      </w:tc>
      <w:tc>
        <w:tcPr>
          <w:tcW w:w="524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76760FCD" w14:textId="77777777" w:rsidR="002B7A08" w:rsidRDefault="002B7A08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Martínez Buenrostro Jorge Rafael</w:t>
          </w:r>
        </w:p>
      </w:tc>
      <w:tc>
        <w:tcPr>
          <w:tcW w:w="174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2A492F20" w14:textId="1105670C" w:rsidR="002B7A08" w:rsidRDefault="002B7A08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N.L. 0</w:t>
          </w:r>
          <w:r w:rsidR="00B92150">
            <w:rPr>
              <w:sz w:val="20"/>
              <w:szCs w:val="20"/>
            </w:rPr>
            <w:t>9</w:t>
          </w:r>
        </w:p>
      </w:tc>
    </w:tr>
  </w:tbl>
  <w:p w14:paraId="5643778C" w14:textId="77777777" w:rsidR="002B7A08" w:rsidRDefault="002B7A0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6645"/>
    <w:rsid w:val="002B7A08"/>
    <w:rsid w:val="002C199F"/>
    <w:rsid w:val="00474E54"/>
    <w:rsid w:val="00964555"/>
    <w:rsid w:val="00B92150"/>
    <w:rsid w:val="00C1386C"/>
    <w:rsid w:val="00D5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C65E5"/>
  <w15:docId w15:val="{D58D6EC8-495E-427D-8C85-C38619D52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kern w:val="3"/>
        <w:sz w:val="22"/>
        <w:szCs w:val="22"/>
        <w:lang w:val="es-MX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</w:style>
  <w:style w:type="paragraph" w:styleId="Piedepgina">
    <w:name w:val="footer"/>
    <w:basedOn w:val="Normal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lap\OneDrive\Documentos\UAM\23-O\23-O\Circuitos%20Electricos%202\Tareas\Tarea00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14262-01E2-4552-BCF6-E1EAE0B9E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Tarea00</Template>
  <TotalTime>3</TotalTime>
  <Pages>2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Martinez Buenrostro</dc:creator>
  <dc:description/>
  <cp:lastModifiedBy>George Martinez Buenrostro</cp:lastModifiedBy>
  <cp:revision>4</cp:revision>
  <dcterms:created xsi:type="dcterms:W3CDTF">2023-12-01T17:03:00Z</dcterms:created>
  <dcterms:modified xsi:type="dcterms:W3CDTF">2023-12-01T17:06:00Z</dcterms:modified>
</cp:coreProperties>
</file>